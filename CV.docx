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FA01A1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FA01A1" w:rsidP="00AE68A8">
            <w:r>
              <w:rPr>
                <w:noProof/>
              </w:rPr>
              <w:drawing>
                <wp:inline distT="0" distB="0" distL="0" distR="0">
                  <wp:extent cx="2326640" cy="23558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AHAB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64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11" w:type="dxa"/>
            <w:gridSpan w:val="2"/>
            <w:tcBorders>
              <w:bottom w:val="nil"/>
            </w:tcBorders>
          </w:tcPr>
          <w:p w:rsidR="00E77B5E" w:rsidRPr="00AE68A8" w:rsidRDefault="00854A7F" w:rsidP="00854A7F">
            <w:pPr>
              <w:pStyle w:val="Title"/>
            </w:pPr>
            <w:r>
              <w:t>SYED MUHAMMAD ABDUL WAHAB</w:t>
            </w:r>
            <w:r w:rsidR="00FA01A1">
              <w:t xml:space="preserve"> Ali</w:t>
            </w:r>
          </w:p>
        </w:tc>
      </w:tr>
      <w:tr w:rsidR="00E77B5E" w:rsidRPr="00AE68A8" w:rsidTr="00FA01A1">
        <w:trPr>
          <w:trHeight w:val="884"/>
        </w:trPr>
        <w:tc>
          <w:tcPr>
            <w:tcW w:w="3664" w:type="dxa"/>
            <w:gridSpan w:val="3"/>
            <w:vMerge/>
          </w:tcPr>
          <w:p w:rsidR="00E77B5E" w:rsidRPr="00AE68A8" w:rsidRDefault="00E77B5E" w:rsidP="00AE68A8"/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3305" w:type="dxa"/>
            <w:vAlign w:val="bottom"/>
          </w:tcPr>
          <w:sdt>
            <w:sdtPr>
              <w:id w:val="-825666241"/>
              <w:placeholder>
                <w:docPart w:val="80FF12A30C034F82B8012520A3A4EF57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9B591F">
                <w:r w:rsidRPr="00AE68A8">
                  <w:t>Date</w:t>
                </w:r>
              </w:p>
            </w:sdtContent>
          </w:sdt>
          <w:p w:rsidR="00E77B5E" w:rsidRPr="00AE68A8" w:rsidRDefault="00425609" w:rsidP="009B591F">
            <w:pPr>
              <w:pStyle w:val="Contact"/>
            </w:pPr>
            <w:r>
              <w:t>S.M Abdul Wahab ALI</w:t>
            </w:r>
          </w:p>
          <w:p w:rsidR="00E77B5E" w:rsidRPr="00AE68A8" w:rsidRDefault="00425609" w:rsidP="00425609">
            <w:pPr>
              <w:pStyle w:val="Contact"/>
            </w:pPr>
            <w:r>
              <w:t>Web designer</w:t>
            </w:r>
          </w:p>
        </w:tc>
        <w:tc>
          <w:tcPr>
            <w:tcW w:w="3306" w:type="dxa"/>
            <w:vAlign w:val="bottom"/>
          </w:tcPr>
          <w:p w:rsidR="00E77B5E" w:rsidRPr="00AE68A8" w:rsidRDefault="00854A7F" w:rsidP="009B591F">
            <w:pPr>
              <w:pStyle w:val="Contact"/>
            </w:pPr>
            <w:proofErr w:type="spellStart"/>
            <w:r>
              <w:t>Malir</w:t>
            </w:r>
            <w:proofErr w:type="spellEnd"/>
            <w:r>
              <w:t xml:space="preserve"> Halt </w:t>
            </w:r>
          </w:p>
          <w:p w:rsidR="00E77B5E" w:rsidRPr="00AE68A8" w:rsidRDefault="00425609" w:rsidP="00854A7F">
            <w:pPr>
              <w:pStyle w:val="Contact"/>
            </w:pPr>
            <w:r>
              <w:t>Karachi</w:t>
            </w:r>
          </w:p>
        </w:tc>
      </w:tr>
      <w:tr w:rsidR="00E77B5E" w:rsidRPr="00AE68A8" w:rsidTr="00FA01A1">
        <w:trPr>
          <w:trHeight w:val="705"/>
        </w:trPr>
        <w:tc>
          <w:tcPr>
            <w:tcW w:w="3664" w:type="dxa"/>
            <w:gridSpan w:val="3"/>
            <w:vMerge/>
          </w:tcPr>
          <w:p w:rsidR="00E77B5E" w:rsidRPr="00AE68A8" w:rsidRDefault="00E77B5E" w:rsidP="00AE68A8"/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25609">
              <w:t>Abdul Wahab</w:t>
            </w:r>
          </w:p>
          <w:p w:rsidR="00FA01A1" w:rsidRDefault="00425609" w:rsidP="00425609">
            <w:pPr>
              <w:rPr>
                <w:b/>
              </w:rPr>
            </w:pPr>
            <w:r>
              <w:t xml:space="preserve">Learning new skills is my professional to go more forward with my career. I’m doing o-levels along with it I’ve some skills in </w:t>
            </w:r>
            <w:r>
              <w:rPr>
                <w:b/>
              </w:rPr>
              <w:t xml:space="preserve"> JavaScript /CSS/MS Excel/ MS Wor</w:t>
            </w:r>
            <w:r w:rsidR="00FA01A1">
              <w:rPr>
                <w:b/>
              </w:rPr>
              <w:t xml:space="preserve">d/ MS </w:t>
            </w:r>
            <w:proofErr w:type="spellStart"/>
            <w:r w:rsidR="00FA01A1">
              <w:rPr>
                <w:b/>
              </w:rPr>
              <w:t>Powerp</w:t>
            </w:r>
            <w:r>
              <w:rPr>
                <w:b/>
              </w:rPr>
              <w:t>oint</w:t>
            </w:r>
            <w:proofErr w:type="spellEnd"/>
            <w:r>
              <w:rPr>
                <w:b/>
              </w:rPr>
              <w:t>/Auto CAD/Revit/ Google Sketch up/</w:t>
            </w:r>
            <w:r w:rsidR="00FA01A1">
              <w:rPr>
                <w:b/>
              </w:rPr>
              <w:t>Adobe Photoshop and illustrator..</w:t>
            </w:r>
          </w:p>
          <w:p w:rsidR="00E77B5E" w:rsidRDefault="00FA01A1" w:rsidP="00425609">
            <w:pPr>
              <w:rPr>
                <w:b/>
              </w:rPr>
            </w:pPr>
            <w:r>
              <w:t xml:space="preserve">I have done the certification in MS office, web designing, </w:t>
            </w:r>
            <w:proofErr w:type="gramStart"/>
            <w:r>
              <w:t>cyber</w:t>
            </w:r>
            <w:proofErr w:type="gramEnd"/>
            <w:r>
              <w:t xml:space="preserve"> security. I want to become a civil engineer along with</w:t>
            </w:r>
            <w:r w:rsidR="00036572">
              <w:t xml:space="preserve"> I’ve good skills in I.T which I</w:t>
            </w:r>
            <w:bookmarkStart w:id="0" w:name="_GoBack"/>
            <w:bookmarkEnd w:id="0"/>
            <w:r>
              <w:t xml:space="preserve"> sometimes serve as a freelancer.   </w:t>
            </w:r>
            <w:r>
              <w:rPr>
                <w:b/>
              </w:rPr>
              <w:br/>
            </w:r>
          </w:p>
          <w:p w:rsidR="00FA01A1" w:rsidRPr="00FA01A1" w:rsidRDefault="00FA01A1" w:rsidP="00425609"/>
          <w:sdt>
            <w:sdtPr>
              <w:id w:val="877970023"/>
              <w:placeholder>
                <w:docPart w:val="E2538DE1FFC44786BFDF67854D3A530E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:rsidR="00E77B5E" w:rsidRPr="00AE68A8" w:rsidRDefault="00425609" w:rsidP="00425609">
            <w:r>
              <w:t xml:space="preserve">Abdul Wahab </w:t>
            </w:r>
          </w:p>
        </w:tc>
      </w:tr>
      <w:tr w:rsidR="00E77B5E" w:rsidRPr="00AE68A8" w:rsidTr="00FA01A1">
        <w:trPr>
          <w:trHeight w:val="1164"/>
        </w:trPr>
        <w:tc>
          <w:tcPr>
            <w:tcW w:w="720" w:type="dxa"/>
          </w:tcPr>
          <w:p w:rsidR="00E77B5E" w:rsidRPr="00AE68A8" w:rsidRDefault="00E77B5E" w:rsidP="00AE68A8"/>
        </w:tc>
        <w:tc>
          <w:tcPr>
            <w:tcW w:w="2944" w:type="dxa"/>
            <w:gridSpan w:val="2"/>
          </w:tcPr>
          <w:p w:rsidR="00E77B5E" w:rsidRPr="00AE68A8" w:rsidRDefault="00E77B5E" w:rsidP="00AE68A8"/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FA01A1">
        <w:trPr>
          <w:trHeight w:val="543"/>
        </w:trPr>
        <w:tc>
          <w:tcPr>
            <w:tcW w:w="720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AF492B4" wp14:editId="33ACC07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AA720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E77B5E" w:rsidRPr="00AE68A8" w:rsidRDefault="00425609" w:rsidP="00AE68A8">
            <w:pPr>
              <w:pStyle w:val="Information"/>
            </w:pPr>
            <w:proofErr w:type="spellStart"/>
            <w:r>
              <w:t>Malir</w:t>
            </w:r>
            <w:proofErr w:type="spellEnd"/>
            <w:r>
              <w:t xml:space="preserve"> </w:t>
            </w:r>
            <w:r w:rsidR="00FA01A1">
              <w:t>Halt</w:t>
            </w:r>
          </w:p>
          <w:p w:rsidR="00E77B5E" w:rsidRPr="00AE68A8" w:rsidRDefault="00425609" w:rsidP="00425609">
            <w:pPr>
              <w:pStyle w:val="Information"/>
            </w:pPr>
            <w:r>
              <w:t>Karachi</w:t>
            </w:r>
          </w:p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FA01A1">
        <w:trPr>
          <w:trHeight w:val="183"/>
        </w:trPr>
        <w:tc>
          <w:tcPr>
            <w:tcW w:w="720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FA01A1">
        <w:trPr>
          <w:trHeight w:val="624"/>
        </w:trPr>
        <w:tc>
          <w:tcPr>
            <w:tcW w:w="720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56023C5" wp14:editId="5448F92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2A0E0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E77B5E" w:rsidRPr="00AE68A8" w:rsidRDefault="00425609" w:rsidP="00425609">
            <w:pPr>
              <w:pStyle w:val="Information"/>
            </w:pPr>
            <w:r>
              <w:t>03112662608</w:t>
            </w:r>
          </w:p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FA01A1">
        <w:trPr>
          <w:trHeight w:val="183"/>
        </w:trPr>
        <w:tc>
          <w:tcPr>
            <w:tcW w:w="720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FA01A1">
        <w:trPr>
          <w:trHeight w:val="633"/>
        </w:trPr>
        <w:tc>
          <w:tcPr>
            <w:tcW w:w="720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E8C57E5" wp14:editId="39149B2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2028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E77B5E" w:rsidRPr="00AE68A8" w:rsidRDefault="00425609" w:rsidP="00425609">
            <w:pPr>
              <w:pStyle w:val="Information"/>
            </w:pPr>
            <w:r>
              <w:t>Syedwahab78@icloud.com</w:t>
            </w:r>
          </w:p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FA01A1">
        <w:trPr>
          <w:trHeight w:val="174"/>
        </w:trPr>
        <w:tc>
          <w:tcPr>
            <w:tcW w:w="720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:rsidR="00E77B5E" w:rsidRPr="00AE68A8" w:rsidRDefault="00E77B5E" w:rsidP="00AE68A8"/>
        </w:tc>
        <w:tc>
          <w:tcPr>
            <w:tcW w:w="6611" w:type="dxa"/>
            <w:gridSpan w:val="2"/>
            <w:vMerge/>
          </w:tcPr>
          <w:p w:rsidR="00E77B5E" w:rsidRPr="00AE68A8" w:rsidRDefault="00E77B5E" w:rsidP="00AE68A8"/>
        </w:tc>
      </w:tr>
      <w:tr w:rsidR="00FA01A1" w:rsidRPr="00AE68A8" w:rsidTr="00FA01A1">
        <w:trPr>
          <w:trHeight w:val="633"/>
        </w:trPr>
        <w:tc>
          <w:tcPr>
            <w:tcW w:w="720" w:type="dxa"/>
          </w:tcPr>
          <w:p w:rsidR="00FA01A1" w:rsidRPr="00AE68A8" w:rsidRDefault="00FA01A1" w:rsidP="00FA01A1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FA01A1" w:rsidRPr="00AE68A8" w:rsidRDefault="00FA01A1" w:rsidP="00FA01A1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6691BC8D" wp14:editId="7FFB57B1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64CEC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FA01A1" w:rsidRPr="00AE68A8" w:rsidRDefault="00FA01A1" w:rsidP="00FA01A1">
            <w:pPr>
              <w:pStyle w:val="Information"/>
            </w:pPr>
            <w:r>
              <w:t>http://syed-abdulwahab.github.io/WahabPortfolio/</w:t>
            </w:r>
          </w:p>
        </w:tc>
        <w:tc>
          <w:tcPr>
            <w:tcW w:w="424" w:type="dxa"/>
            <w:vMerge/>
          </w:tcPr>
          <w:p w:rsidR="00FA01A1" w:rsidRPr="00AE68A8" w:rsidRDefault="00FA01A1" w:rsidP="00FA01A1"/>
        </w:tc>
        <w:tc>
          <w:tcPr>
            <w:tcW w:w="6611" w:type="dxa"/>
            <w:gridSpan w:val="2"/>
            <w:vMerge/>
          </w:tcPr>
          <w:p w:rsidR="00FA01A1" w:rsidRPr="00AE68A8" w:rsidRDefault="00FA01A1" w:rsidP="00FA01A1"/>
        </w:tc>
      </w:tr>
      <w:tr w:rsidR="00FA01A1" w:rsidRPr="00AE68A8" w:rsidTr="00FA01A1">
        <w:trPr>
          <w:trHeight w:val="2448"/>
        </w:trPr>
        <w:tc>
          <w:tcPr>
            <w:tcW w:w="720" w:type="dxa"/>
          </w:tcPr>
          <w:p w:rsidR="00FA01A1" w:rsidRPr="00AE68A8" w:rsidRDefault="00FA01A1" w:rsidP="00FA01A1"/>
        </w:tc>
        <w:tc>
          <w:tcPr>
            <w:tcW w:w="2944" w:type="dxa"/>
            <w:gridSpan w:val="2"/>
          </w:tcPr>
          <w:p w:rsidR="00FA01A1" w:rsidRPr="00AE68A8" w:rsidRDefault="00FA01A1" w:rsidP="00FA01A1"/>
        </w:tc>
        <w:tc>
          <w:tcPr>
            <w:tcW w:w="424" w:type="dxa"/>
          </w:tcPr>
          <w:p w:rsidR="00FA01A1" w:rsidRPr="00AE68A8" w:rsidRDefault="00FA01A1" w:rsidP="00FA01A1"/>
        </w:tc>
        <w:tc>
          <w:tcPr>
            <w:tcW w:w="6611" w:type="dxa"/>
            <w:gridSpan w:val="2"/>
            <w:vMerge/>
          </w:tcPr>
          <w:p w:rsidR="00FA01A1" w:rsidRPr="00AE68A8" w:rsidRDefault="00FA01A1" w:rsidP="00FA01A1"/>
        </w:tc>
      </w:tr>
    </w:tbl>
    <w:p w:rsidR="007F5B63" w:rsidRPr="00CE1E3D" w:rsidRDefault="007F5B63" w:rsidP="009B591F"/>
    <w:sectPr w:rsidR="007F5B63" w:rsidRPr="00CE1E3D" w:rsidSect="00E77B5E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F8A" w:rsidRDefault="00F75F8A" w:rsidP="00590471">
      <w:r>
        <w:separator/>
      </w:r>
    </w:p>
  </w:endnote>
  <w:endnote w:type="continuationSeparator" w:id="0">
    <w:p w:rsidR="00F75F8A" w:rsidRDefault="00F75F8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F8A" w:rsidRDefault="00F75F8A" w:rsidP="00590471">
      <w:r>
        <w:separator/>
      </w:r>
    </w:p>
  </w:footnote>
  <w:footnote w:type="continuationSeparator" w:id="0">
    <w:p w:rsidR="00F75F8A" w:rsidRDefault="00F75F8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4A7F" w:rsidRDefault="00854A7F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7784DC2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V7m8sGAPDg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">
              <v:group id="Group 14" o:spid="_x0000_s1027" style="position:absolute;left:-152;top:4286;width:40639;height:38195" coordorigin="-152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089;top:10001;width:59616;height:95497" coordorigin="-26762,-52836" coordsize="48790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A7F"/>
    <w:rsid w:val="00036572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F1711"/>
    <w:rsid w:val="00425609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54A7F"/>
    <w:rsid w:val="008A1E6E"/>
    <w:rsid w:val="008B108C"/>
    <w:rsid w:val="008C2CFC"/>
    <w:rsid w:val="009475DC"/>
    <w:rsid w:val="00967B93"/>
    <w:rsid w:val="009B591F"/>
    <w:rsid w:val="00A31B16"/>
    <w:rsid w:val="00AE68A8"/>
    <w:rsid w:val="00B218F6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75F8A"/>
    <w:rsid w:val="00F878BD"/>
    <w:rsid w:val="00FA01A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FA01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dul%20Wahab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0FF12A30C034F82B8012520A3A4E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B57808-4753-49F3-85C8-137A2BA00A44}"/>
      </w:docPartPr>
      <w:docPartBody>
        <w:p w:rsidR="0069583D" w:rsidRDefault="001630AC">
          <w:pPr>
            <w:pStyle w:val="80FF12A30C034F82B8012520A3A4EF57"/>
          </w:pPr>
          <w:r w:rsidRPr="00AE68A8">
            <w:t>Date</w:t>
          </w:r>
        </w:p>
      </w:docPartBody>
    </w:docPart>
    <w:docPart>
      <w:docPartPr>
        <w:name w:val="E2538DE1FFC44786BFDF67854D3A5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8CBF67-BA88-4268-93DD-F7DA8EB758D0}"/>
      </w:docPartPr>
      <w:docPartBody>
        <w:p w:rsidR="001630AC" w:rsidRDefault="001630AC">
          <w:pPr>
            <w:pStyle w:val="E2538DE1FFC44786BFDF67854D3A530E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AC"/>
    <w:rsid w:val="001630AC"/>
    <w:rsid w:val="0069583D"/>
    <w:rsid w:val="00BA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38EE6535C8466180A75E3703615BB9">
    <w:name w:val="3838EE6535C8466180A75E3703615BB9"/>
  </w:style>
  <w:style w:type="paragraph" w:customStyle="1" w:styleId="E28E5CFF03EB4EDC877E25B4333FB1A7">
    <w:name w:val="E28E5CFF03EB4EDC877E25B4333FB1A7"/>
  </w:style>
  <w:style w:type="paragraph" w:customStyle="1" w:styleId="80FF12A30C034F82B8012520A3A4EF57">
    <w:name w:val="80FF12A30C034F82B8012520A3A4EF57"/>
  </w:style>
  <w:style w:type="paragraph" w:customStyle="1" w:styleId="344844BA95F94265BF2C9A8C4383402E">
    <w:name w:val="344844BA95F94265BF2C9A8C4383402E"/>
  </w:style>
  <w:style w:type="paragraph" w:customStyle="1" w:styleId="AE0E28C5D4484659AFA86A1DD998CFCD">
    <w:name w:val="AE0E28C5D4484659AFA86A1DD998CFCD"/>
  </w:style>
  <w:style w:type="paragraph" w:customStyle="1" w:styleId="80836BB233FA49AC846D712ECE38D4DE">
    <w:name w:val="80836BB233FA49AC846D712ECE38D4DE"/>
  </w:style>
  <w:style w:type="paragraph" w:customStyle="1" w:styleId="8279993377DB4EB88BB0EBBD993FE73A">
    <w:name w:val="8279993377DB4EB88BB0EBBD993FE73A"/>
  </w:style>
  <w:style w:type="paragraph" w:customStyle="1" w:styleId="59985D5299A141F2A9D327A9D02D8C8F">
    <w:name w:val="59985D5299A141F2A9D327A9D02D8C8F"/>
  </w:style>
  <w:style w:type="paragraph" w:customStyle="1" w:styleId="CF75EDB9FF7145A69FE663724C7ACE2C">
    <w:name w:val="CF75EDB9FF7145A69FE663724C7ACE2C"/>
  </w:style>
  <w:style w:type="paragraph" w:customStyle="1" w:styleId="3B8C560273874EC786B735B441A704A5">
    <w:name w:val="3B8C560273874EC786B735B441A704A5"/>
  </w:style>
  <w:style w:type="paragraph" w:customStyle="1" w:styleId="E2538DE1FFC44786BFDF67854D3A530E">
    <w:name w:val="E2538DE1FFC44786BFDF67854D3A530E"/>
  </w:style>
  <w:style w:type="paragraph" w:customStyle="1" w:styleId="AB514BA9EC46450DB412829B314709C9">
    <w:name w:val="AB514BA9EC46450DB412829B314709C9"/>
  </w:style>
  <w:style w:type="paragraph" w:customStyle="1" w:styleId="0801ABD73C064941B7B58CC6D0A989A5">
    <w:name w:val="0801ABD73C064941B7B58CC6D0A989A5"/>
  </w:style>
  <w:style w:type="paragraph" w:customStyle="1" w:styleId="6870C93AA3DC48169B6D66B77C0227E9">
    <w:name w:val="6870C93AA3DC48169B6D66B77C0227E9"/>
  </w:style>
  <w:style w:type="paragraph" w:customStyle="1" w:styleId="8B177432A7434438A6E8EDB037702430">
    <w:name w:val="8B177432A7434438A6E8EDB037702430"/>
  </w:style>
  <w:style w:type="paragraph" w:customStyle="1" w:styleId="2BCF3B74046A461D8181E3002E1F7767">
    <w:name w:val="2BCF3B74046A461D8181E3002E1F7767"/>
  </w:style>
  <w:style w:type="paragraph" w:customStyle="1" w:styleId="02F25F09DFCB4B7A92EBBFE4F927AC45">
    <w:name w:val="02F25F09DFCB4B7A92EBBFE4F927AC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75CF63-A50A-4698-91A7-B2C02AA8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2021-04-09T12:44:00Z</dcterms:created>
  <dcterms:modified xsi:type="dcterms:W3CDTF">2021-04-09T13:15:00Z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